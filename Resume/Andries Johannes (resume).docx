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5C4A69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2171700" cy="2905125"/>
                  <wp:effectExtent l="190500" t="190500" r="190500" b="2000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905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5C4A69" w:rsidP="00310F17">
            <w:pPr>
              <w:pStyle w:val="Title"/>
            </w:pPr>
            <w:proofErr w:type="spellStart"/>
            <w:r>
              <w:t>Andries</w:t>
            </w:r>
            <w:proofErr w:type="spellEnd"/>
            <w:r>
              <w:t xml:space="preserve"> Johannes</w:t>
            </w:r>
            <w:r w:rsidR="003D1B71" w:rsidRPr="00310F17">
              <w:br/>
            </w:r>
            <w:r>
              <w:t>Buys</w:t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B61B92E9AFBF4BAA81FE3464C6C03CBA"/>
              </w:placeholder>
              <w:temporary/>
              <w:showingPlcHdr/>
              <w15:appearance w15:val="hidden"/>
            </w:sdtPr>
            <w:sdtEndPr/>
            <w:sdtContent>
              <w:bookmarkStart w:id="0" w:name="_GoBack" w:displacedByCustomXml="prev"/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  <w:bookmarkEnd w:id="0" w:displacedByCustomXml="next"/>
            </w:sdtContent>
          </w:sdt>
          <w:p w:rsidR="003D1B71" w:rsidRDefault="00B9390E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have not yet started to work full time.</w:t>
            </w:r>
          </w:p>
          <w:p w:rsidR="00B9390E" w:rsidRDefault="00B9390E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Places I have worked part time</w:t>
            </w:r>
          </w:p>
          <w:p w:rsidR="00B9390E" w:rsidRDefault="00B9390E" w:rsidP="00B9390E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</w:t>
            </w:r>
            <w:r w:rsidRPr="00B9390E">
              <w:rPr>
                <w:rFonts w:ascii="Calibri" w:hAnsi="Calibri" w:cs="Calibri"/>
              </w:rPr>
              <w:t xml:space="preserve">enedetto on </w:t>
            </w:r>
            <w:proofErr w:type="spellStart"/>
            <w:r w:rsidRPr="00B9390E">
              <w:rPr>
                <w:rFonts w:ascii="Calibri" w:hAnsi="Calibri" w:cs="Calibri"/>
              </w:rPr>
              <w:t>vaal</w:t>
            </w:r>
            <w:proofErr w:type="spellEnd"/>
            <w:r>
              <w:rPr>
                <w:rFonts w:ascii="Calibri" w:hAnsi="Calibri" w:cs="Calibri"/>
              </w:rPr>
              <w:t xml:space="preserve"> – as a bartender</w:t>
            </w:r>
          </w:p>
          <w:p w:rsidR="00B9390E" w:rsidRPr="00B9390E" w:rsidRDefault="00B9390E" w:rsidP="00B9390E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Solidarity (internship) Centurion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9410D82F0A9E4E7198E47BFE9ACB45DD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3D1B71" w:rsidRPr="00740017" w:rsidRDefault="005C4A69" w:rsidP="00353B60">
            <w:pPr>
              <w:pStyle w:val="SchoolName"/>
            </w:pPr>
            <w:proofErr w:type="spellStart"/>
            <w:r>
              <w:t>La</w:t>
            </w:r>
            <w:r w:rsidR="00B32FB9">
              <w:t>ë</w:t>
            </w:r>
            <w:r>
              <w:t>rskool</w:t>
            </w:r>
            <w:proofErr w:type="spellEnd"/>
            <w:r>
              <w:t xml:space="preserve"> </w:t>
            </w:r>
            <w:proofErr w:type="spellStart"/>
            <w:r>
              <w:t>Oospark</w:t>
            </w:r>
            <w:proofErr w:type="spellEnd"/>
            <w:r w:rsidR="003D1B71" w:rsidRPr="00740017">
              <w:t xml:space="preserve">, </w:t>
            </w:r>
            <w:proofErr w:type="spellStart"/>
            <w:r>
              <w:t>Vanderbijlpark</w:t>
            </w:r>
            <w:proofErr w:type="spellEnd"/>
          </w:p>
          <w:p w:rsidR="003D1B71" w:rsidRDefault="005C4A69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Finished primary school with distinctions in Math</w:t>
            </w:r>
            <w:r w:rsidR="00B32FB9">
              <w:rPr>
                <w:rFonts w:ascii="Calibri" w:hAnsi="Calibri" w:cs="Calibri"/>
              </w:rPr>
              <w:t xml:space="preserve"> and </w:t>
            </w:r>
            <w:r>
              <w:rPr>
                <w:rFonts w:ascii="Calibri" w:hAnsi="Calibri" w:cs="Calibri"/>
              </w:rPr>
              <w:t>Technology</w:t>
            </w:r>
          </w:p>
          <w:p w:rsidR="005C4A69" w:rsidRPr="00740017" w:rsidRDefault="005C4A69" w:rsidP="005C4A69">
            <w:pPr>
              <w:pStyle w:val="SchoolName"/>
            </w:pPr>
            <w:proofErr w:type="spellStart"/>
            <w:r>
              <w:t>Ho</w:t>
            </w:r>
            <w:r w:rsidR="00B32FB9" w:rsidRPr="00B32FB9">
              <w:t>ë</w:t>
            </w:r>
            <w:r>
              <w:t>rskool</w:t>
            </w:r>
            <w:proofErr w:type="spellEnd"/>
            <w:r>
              <w:t xml:space="preserve"> </w:t>
            </w:r>
            <w:proofErr w:type="spellStart"/>
            <w:r>
              <w:t>Vanderbijlpark</w:t>
            </w:r>
            <w:proofErr w:type="spellEnd"/>
            <w:r w:rsidRPr="00740017">
              <w:t xml:space="preserve">, </w:t>
            </w:r>
            <w:proofErr w:type="spellStart"/>
            <w:r>
              <w:t>Vanderbijlpark</w:t>
            </w:r>
            <w:proofErr w:type="spellEnd"/>
          </w:p>
          <w:p w:rsidR="005C4A69" w:rsidRPr="00740017" w:rsidRDefault="005C4A69" w:rsidP="005C4A69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Finished Matric with distinctions in Computers and Engineering</w:t>
            </w:r>
          </w:p>
          <w:p w:rsidR="005C4A69" w:rsidRPr="00740017" w:rsidRDefault="005C4A69" w:rsidP="005C4A69">
            <w:pPr>
              <w:pStyle w:val="SchoolName"/>
            </w:pPr>
            <w:r>
              <w:t>North-west University</w:t>
            </w:r>
            <w:r w:rsidRPr="00740017">
              <w:t xml:space="preserve">, </w:t>
            </w:r>
            <w:proofErr w:type="spellStart"/>
            <w:r>
              <w:t>Vanderbijlpark</w:t>
            </w:r>
            <w:proofErr w:type="spellEnd"/>
          </w:p>
          <w:p w:rsidR="00B32FB9" w:rsidRDefault="00B32FB9" w:rsidP="005C4A69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Got invited to golden key 2019</w:t>
            </w:r>
          </w:p>
          <w:p w:rsidR="005C4A69" w:rsidRPr="00B32FB9" w:rsidRDefault="00B32FB9" w:rsidP="00B32FB9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Ongoing</w:t>
            </w:r>
          </w:p>
          <w:p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sdt>
            <w:sdtPr>
              <w:rPr>
                <w:rFonts w:ascii="Calibri" w:hAnsi="Calibri" w:cs="Calibri"/>
                <w:color w:val="0072C7"/>
              </w:rPr>
              <w:id w:val="-278101685"/>
              <w:placeholder>
                <w:docPart w:val="BD1C0E013C344FF8A651ACA307DEBB02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Leadership</w:t>
                </w:r>
              </w:p>
            </w:sdtContent>
          </w:sdt>
          <w:p w:rsidR="003D1B71" w:rsidRPr="00740017" w:rsidRDefault="00B32FB9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think of myself as the calm head and try to keep the conflict to a minimum. Screaming and fighting does not make progress.</w:t>
            </w: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1997C3FF85B144F7A921FB9A8100CA60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References</w:t>
                </w:r>
              </w:p>
            </w:sdtContent>
          </w:sdt>
          <w:p w:rsidR="003D1B71" w:rsidRPr="0056708E" w:rsidRDefault="00B32FB9" w:rsidP="00AC6C7E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Ho</w:t>
            </w:r>
            <w:r w:rsidRPr="00B32FB9">
              <w:t>ë</w:t>
            </w:r>
            <w:r>
              <w:t>rskool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Vanderbijlpark</w:t>
            </w:r>
            <w:proofErr w:type="spellEnd"/>
            <w:r>
              <w:t xml:space="preserve"> :</w:t>
            </w:r>
            <w:proofErr w:type="gramEnd"/>
            <w:r>
              <w:t xml:space="preserve"> (016) 931 1670</w:t>
            </w:r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E4838A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5C4A69" w:rsidP="00380FD1">
            <w:pPr>
              <w:pStyle w:val="Information"/>
            </w:pPr>
            <w:r>
              <w:t>4 Houston street</w:t>
            </w:r>
          </w:p>
          <w:p w:rsidR="003D1B71" w:rsidRPr="00380FD1" w:rsidRDefault="005C4A69" w:rsidP="00380FD1">
            <w:pPr>
              <w:pStyle w:val="Information"/>
            </w:pPr>
            <w:proofErr w:type="spellStart"/>
            <w:r>
              <w:t>Vanderbijlpark</w:t>
            </w:r>
            <w:proofErr w:type="spellEnd"/>
            <w:r>
              <w:t xml:space="preserve"> 1911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A15F42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5C4A69" w:rsidP="00380FD1">
            <w:pPr>
              <w:pStyle w:val="Information"/>
            </w:pPr>
            <w:r>
              <w:t>0765946116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C3425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5C4A69" w:rsidP="00380FD1">
            <w:pPr>
              <w:pStyle w:val="Information"/>
            </w:pPr>
            <w:r>
              <w:t>driesbuys9@gmail.com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67D25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pSS9jIAAO7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5C4A69" w:rsidP="00380FD1">
            <w:pPr>
              <w:pStyle w:val="Information"/>
            </w:pPr>
            <w:r>
              <w:t>https://aj-buys.github.io/index.html</w:t>
            </w: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9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2BDA" w:rsidRDefault="00442BDA" w:rsidP="00590471">
      <w:r>
        <w:separator/>
      </w:r>
    </w:p>
  </w:endnote>
  <w:endnote w:type="continuationSeparator" w:id="0">
    <w:p w:rsidR="00442BDA" w:rsidRDefault="00442BD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2BDA" w:rsidRDefault="00442BDA" w:rsidP="00590471">
      <w:r>
        <w:separator/>
      </w:r>
    </w:p>
  </w:footnote>
  <w:footnote w:type="continuationSeparator" w:id="0">
    <w:p w:rsidR="00442BDA" w:rsidRDefault="00442BD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B3AC96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89CE415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9877DB"/>
    <w:multiLevelType w:val="hybridMultilevel"/>
    <w:tmpl w:val="6B5AC81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A69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2D2F3B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42BDA"/>
    <w:rsid w:val="004E158A"/>
    <w:rsid w:val="00565C77"/>
    <w:rsid w:val="0056708E"/>
    <w:rsid w:val="005801E5"/>
    <w:rsid w:val="00590471"/>
    <w:rsid w:val="005C4A69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32FB9"/>
    <w:rsid w:val="00B4158A"/>
    <w:rsid w:val="00B6466C"/>
    <w:rsid w:val="00B9390E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$hville\AppData\Local\Microsoft\Office\16.0\DTS\en-US%7bB1CF533B-B6BD-4A30-84E4-974E57395367%7d\%7b87614CFC-CB93-48B1-9113-6B58F13B0FA0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61B92E9AFBF4BAA81FE3464C6C03C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BD87FF-ABC6-42D7-ADEB-4432E3B4EF8E}"/>
      </w:docPartPr>
      <w:docPartBody>
        <w:p w:rsidR="00000000" w:rsidRDefault="00D278A3">
          <w:pPr>
            <w:pStyle w:val="B61B92E9AFBF4BAA81FE3464C6C03CBA"/>
          </w:pPr>
          <w:r w:rsidRPr="00AC6C7E">
            <w:t>Experience</w:t>
          </w:r>
        </w:p>
      </w:docPartBody>
    </w:docPart>
    <w:docPart>
      <w:docPartPr>
        <w:name w:val="9410D82F0A9E4E7198E47BFE9ACB45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3CCBA6-1DBC-41AA-8ACF-7B4C9C1A5099}"/>
      </w:docPartPr>
      <w:docPartBody>
        <w:p w:rsidR="00000000" w:rsidRDefault="00D278A3">
          <w:pPr>
            <w:pStyle w:val="9410D82F0A9E4E7198E47BFE9ACB45DD"/>
          </w:pPr>
          <w:r w:rsidRPr="00AC6C7E">
            <w:t>Education</w:t>
          </w:r>
        </w:p>
      </w:docPartBody>
    </w:docPart>
    <w:docPart>
      <w:docPartPr>
        <w:name w:val="BD1C0E013C344FF8A651ACA307DEBB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A171E0-67B2-4CC8-9D92-906D2C100E13}"/>
      </w:docPartPr>
      <w:docPartBody>
        <w:p w:rsidR="00000000" w:rsidRDefault="00D278A3">
          <w:pPr>
            <w:pStyle w:val="BD1C0E013C344FF8A651ACA307DEBB02"/>
          </w:pPr>
          <w:r w:rsidRPr="00AC6C7E">
            <w:t>Leadership</w:t>
          </w:r>
        </w:p>
      </w:docPartBody>
    </w:docPart>
    <w:docPart>
      <w:docPartPr>
        <w:name w:val="1997C3FF85B144F7A921FB9A8100CA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42A920-D3CE-410B-BF9F-F63289DE25DC}"/>
      </w:docPartPr>
      <w:docPartBody>
        <w:p w:rsidR="00000000" w:rsidRDefault="00D278A3">
          <w:pPr>
            <w:pStyle w:val="1997C3FF85B144F7A921FB9A8100CA60"/>
          </w:pPr>
          <w:r w:rsidRPr="00AC6C7E">
            <w:t>References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7C4"/>
    <w:rsid w:val="007747C4"/>
    <w:rsid w:val="00D27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4D2F1821271493E9149A7ED83FD95A9">
    <w:name w:val="A4D2F1821271493E9149A7ED83FD95A9"/>
  </w:style>
  <w:style w:type="paragraph" w:customStyle="1" w:styleId="0C991FD5AC2E466BB8890DB819308C5F">
    <w:name w:val="0C991FD5AC2E466BB8890DB819308C5F"/>
  </w:style>
  <w:style w:type="paragraph" w:customStyle="1" w:styleId="B61B92E9AFBF4BAA81FE3464C6C03CBA">
    <w:name w:val="B61B92E9AFBF4BAA81FE3464C6C03CBA"/>
  </w:style>
  <w:style w:type="paragraph" w:customStyle="1" w:styleId="F9EF8124629D47E884686FED75859034">
    <w:name w:val="F9EF8124629D47E884686FED75859034"/>
  </w:style>
  <w:style w:type="paragraph" w:customStyle="1" w:styleId="8B09F4249E4747F0B8964DA68B2DEAFF">
    <w:name w:val="8B09F4249E4747F0B8964DA68B2DEAFF"/>
  </w:style>
  <w:style w:type="paragraph" w:customStyle="1" w:styleId="D844A92576AB474B9F1F67C9B5488622">
    <w:name w:val="D844A92576AB474B9F1F67C9B5488622"/>
  </w:style>
  <w:style w:type="paragraph" w:customStyle="1" w:styleId="7304F42B991F4D9FA04557C46E878F1A">
    <w:name w:val="7304F42B991F4D9FA04557C46E878F1A"/>
  </w:style>
  <w:style w:type="paragraph" w:customStyle="1" w:styleId="1AF737923F324F12B4D796BE30ED600F">
    <w:name w:val="1AF737923F324F12B4D796BE30ED600F"/>
  </w:style>
  <w:style w:type="paragraph" w:customStyle="1" w:styleId="77CC02A84F8F4847B6F1CDAA82D0220F">
    <w:name w:val="77CC02A84F8F4847B6F1CDAA82D0220F"/>
  </w:style>
  <w:style w:type="paragraph" w:customStyle="1" w:styleId="69142F8237344DFE90353B4641702398">
    <w:name w:val="69142F8237344DFE90353B4641702398"/>
  </w:style>
  <w:style w:type="paragraph" w:customStyle="1" w:styleId="16DB03C1F25546F2984FC40901001651">
    <w:name w:val="16DB03C1F25546F2984FC40901001651"/>
  </w:style>
  <w:style w:type="paragraph" w:customStyle="1" w:styleId="C377C12CE5374C9881EC459F27073308">
    <w:name w:val="C377C12CE5374C9881EC459F27073308"/>
  </w:style>
  <w:style w:type="paragraph" w:customStyle="1" w:styleId="5AB813394DDB4702969F9E71099166A3">
    <w:name w:val="5AB813394DDB4702969F9E71099166A3"/>
  </w:style>
  <w:style w:type="paragraph" w:customStyle="1" w:styleId="305D9A43056143759B05970159687438">
    <w:name w:val="305D9A43056143759B05970159687438"/>
  </w:style>
  <w:style w:type="paragraph" w:customStyle="1" w:styleId="28941A390B9F45418A09CBF4621029F0">
    <w:name w:val="28941A390B9F45418A09CBF4621029F0"/>
  </w:style>
  <w:style w:type="paragraph" w:customStyle="1" w:styleId="B8EEAD62864F41988BB213F5E4F4E20C">
    <w:name w:val="B8EEAD62864F41988BB213F5E4F4E20C"/>
  </w:style>
  <w:style w:type="paragraph" w:customStyle="1" w:styleId="7607D868DBF04213826CEA0DF108A112">
    <w:name w:val="7607D868DBF04213826CEA0DF108A112"/>
  </w:style>
  <w:style w:type="paragraph" w:customStyle="1" w:styleId="9D1B17C0B6F04EF987CDA8CD730FFC5D">
    <w:name w:val="9D1B17C0B6F04EF987CDA8CD730FFC5D"/>
  </w:style>
  <w:style w:type="paragraph" w:customStyle="1" w:styleId="B6F8E32FCB5F40A288BF10E754BC6E56">
    <w:name w:val="B6F8E32FCB5F40A288BF10E754BC6E56"/>
  </w:style>
  <w:style w:type="paragraph" w:customStyle="1" w:styleId="9410D82F0A9E4E7198E47BFE9ACB45DD">
    <w:name w:val="9410D82F0A9E4E7198E47BFE9ACB45DD"/>
  </w:style>
  <w:style w:type="paragraph" w:customStyle="1" w:styleId="481D17AD40794999B32376E5DF61C422">
    <w:name w:val="481D17AD40794999B32376E5DF61C422"/>
  </w:style>
  <w:style w:type="paragraph" w:customStyle="1" w:styleId="C3AE10C86B9549B1A5999F46849A1E61">
    <w:name w:val="C3AE10C86B9549B1A5999F46849A1E61"/>
  </w:style>
  <w:style w:type="paragraph" w:customStyle="1" w:styleId="278DBFA2520B4CA6B1245BA5D4E073FA">
    <w:name w:val="278DBFA2520B4CA6B1245BA5D4E073FA"/>
  </w:style>
  <w:style w:type="paragraph" w:customStyle="1" w:styleId="EA96530F0A4345348255BCF458E5E15D">
    <w:name w:val="EA96530F0A4345348255BCF458E5E15D"/>
  </w:style>
  <w:style w:type="paragraph" w:customStyle="1" w:styleId="47AF93ACAD494E6BA82EE2B8ABE8858E">
    <w:name w:val="47AF93ACAD494E6BA82EE2B8ABE8858E"/>
  </w:style>
  <w:style w:type="paragraph" w:customStyle="1" w:styleId="BD1C0E013C344FF8A651ACA307DEBB02">
    <w:name w:val="BD1C0E013C344FF8A651ACA307DEBB02"/>
  </w:style>
  <w:style w:type="paragraph" w:customStyle="1" w:styleId="05142C0B28AC4F509C68A910103A8DAB">
    <w:name w:val="05142C0B28AC4F509C68A910103A8DAB"/>
  </w:style>
  <w:style w:type="paragraph" w:customStyle="1" w:styleId="1997C3FF85B144F7A921FB9A8100CA60">
    <w:name w:val="1997C3FF85B144F7A921FB9A8100CA60"/>
  </w:style>
  <w:style w:type="paragraph" w:customStyle="1" w:styleId="E3FB502A844C49D8AC8E699825F4A8EF">
    <w:name w:val="E3FB502A844C49D8AC8E699825F4A8EF"/>
  </w:style>
  <w:style w:type="paragraph" w:customStyle="1" w:styleId="D892D30A3C4C473989CB5A377D0CB705">
    <w:name w:val="D892D30A3C4C473989CB5A377D0CB705"/>
  </w:style>
  <w:style w:type="paragraph" w:customStyle="1" w:styleId="EF34FE0B810F449C95705892E18AD36C">
    <w:name w:val="EF34FE0B810F449C95705892E18AD36C"/>
  </w:style>
  <w:style w:type="paragraph" w:customStyle="1" w:styleId="A1C0F27F190449FFA7A84049A7422A2E">
    <w:name w:val="A1C0F27F190449FFA7A84049A7422A2E"/>
  </w:style>
  <w:style w:type="paragraph" w:customStyle="1" w:styleId="C4BFF64C4B084C3C9B461646A025BD18">
    <w:name w:val="C4BFF64C4B084C3C9B461646A025BD18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0E18EB564B774661B14B5825EA4CD0CA">
    <w:name w:val="0E18EB564B774661B14B5825EA4CD0CA"/>
  </w:style>
  <w:style w:type="paragraph" w:customStyle="1" w:styleId="3E0B5B6445CD4108B9ED88F8E67C91FB">
    <w:name w:val="3E0B5B6445CD4108B9ED88F8E67C91FB"/>
    <w:rsid w:val="007747C4"/>
  </w:style>
  <w:style w:type="paragraph" w:customStyle="1" w:styleId="600DB24C8BD046B9ADB472E55B5982FD">
    <w:name w:val="600DB24C8BD046B9ADB472E55B5982FD"/>
    <w:rsid w:val="007747C4"/>
  </w:style>
  <w:style w:type="paragraph" w:customStyle="1" w:styleId="83A7D0CDA7174288AF870B5E597523EA">
    <w:name w:val="83A7D0CDA7174288AF870B5E597523EA"/>
    <w:rsid w:val="007747C4"/>
  </w:style>
  <w:style w:type="paragraph" w:customStyle="1" w:styleId="D28B9EDECC62479791F551509C0291B2">
    <w:name w:val="D28B9EDECC62479791F551509C0291B2"/>
    <w:rsid w:val="007747C4"/>
  </w:style>
  <w:style w:type="paragraph" w:customStyle="1" w:styleId="AB5ACED89444456BA92CE94B92222FD6">
    <w:name w:val="AB5ACED89444456BA92CE94B92222FD6"/>
    <w:rsid w:val="007747C4"/>
  </w:style>
  <w:style w:type="paragraph" w:customStyle="1" w:styleId="28668BFB3FD845A4985F9AC8C66FEE73">
    <w:name w:val="28668BFB3FD845A4985F9AC8C66FEE73"/>
    <w:rsid w:val="007747C4"/>
  </w:style>
  <w:style w:type="paragraph" w:customStyle="1" w:styleId="F163BC5CEC964E569AC3A6F3EAE7A065">
    <w:name w:val="F163BC5CEC964E569AC3A6F3EAE7A065"/>
    <w:rsid w:val="007747C4"/>
  </w:style>
  <w:style w:type="paragraph" w:customStyle="1" w:styleId="8E9B2BF2027E45E9905911261F0B470B">
    <w:name w:val="8E9B2BF2027E45E9905911261F0B470B"/>
    <w:rsid w:val="007747C4"/>
  </w:style>
  <w:style w:type="paragraph" w:customStyle="1" w:styleId="7974EFCA92594E5CA5EBA84F30C4AFF1">
    <w:name w:val="7974EFCA92594E5CA5EBA84F30C4AFF1"/>
    <w:rsid w:val="007747C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{87614CFC-CB93-48B1-9113-6B58F13B0FA0}tf78128832_win32.dotx</Template>
  <TotalTime>0</TotalTime>
  <Pages>1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2020-10-06T13:09:00Z</dcterms:created>
  <dcterms:modified xsi:type="dcterms:W3CDTF">2020-10-06T13:26:00Z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